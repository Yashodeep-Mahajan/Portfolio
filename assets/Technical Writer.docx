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E270" w14:textId="75978567" w:rsidR="00484AA7" w:rsidRPr="00806692" w:rsidRDefault="00D925FF" w:rsidP="00B6213B">
      <w:pPr>
        <w:pStyle w:val="Title"/>
        <w:rPr>
          <w:color w:val="000000" w:themeColor="text1"/>
        </w:rPr>
      </w:pPr>
      <w:r>
        <w:rPr>
          <w:color w:val="000000" w:themeColor="text1"/>
        </w:rPr>
        <w:t>Yashodeep</w:t>
      </w:r>
      <w:r w:rsidR="0023372B" w:rsidRPr="00806692">
        <w:rPr>
          <w:color w:val="000000" w:themeColor="text1"/>
        </w:rPr>
        <w:t xml:space="preserve"> </w:t>
      </w:r>
      <w:r>
        <w:rPr>
          <w:color w:val="000000" w:themeColor="text1"/>
        </w:rPr>
        <w:t>Mahajan</w:t>
      </w:r>
    </w:p>
    <w:p w14:paraId="116D59C1" w14:textId="2EECE0FE" w:rsidR="00755519" w:rsidRDefault="00D925FF" w:rsidP="00806692">
      <w:pPr>
        <w:tabs>
          <w:tab w:val="center" w:pos="0"/>
        </w:tabs>
        <w:ind w:right="27"/>
        <w:jc w:val="both"/>
        <w:rPr>
          <w:color w:val="auto"/>
        </w:rPr>
      </w:pPr>
      <w:r>
        <w:rPr>
          <w:color w:val="auto"/>
        </w:rPr>
        <w:t>Dublin</w:t>
      </w:r>
      <w:r w:rsidR="0023372B">
        <w:rPr>
          <w:color w:val="auto"/>
        </w:rPr>
        <w:t>, Ireland</w:t>
      </w:r>
      <w:r w:rsidR="00B6213B">
        <w:rPr>
          <w:color w:val="auto"/>
        </w:rPr>
        <w:t xml:space="preserve"> </w:t>
      </w:r>
      <w:r w:rsidR="000E5F0C" w:rsidRPr="000E5F0C">
        <w:rPr>
          <w:color w:val="auto"/>
        </w:rPr>
        <w:t xml:space="preserve">| </w:t>
      </w:r>
      <w:hyperlink r:id="rId11" w:history="1">
        <w:r w:rsidRPr="007C5981">
          <w:rPr>
            <w:rStyle w:val="Hyperlink"/>
          </w:rPr>
          <w:t>https://www.linkedin.com/in/yashomahajan/</w:t>
        </w:r>
      </w:hyperlink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>|</w:t>
      </w:r>
      <w:r w:rsidR="000E5F0C" w:rsidRPr="000E5F0C">
        <w:rPr>
          <w:color w:val="auto"/>
        </w:rPr>
        <w:t xml:space="preserve"> </w:t>
      </w:r>
      <w:r w:rsidR="0023372B">
        <w:rPr>
          <w:color w:val="auto"/>
        </w:rPr>
        <w:t>+353 8920</w:t>
      </w:r>
      <w:r>
        <w:rPr>
          <w:color w:val="auto"/>
        </w:rPr>
        <w:t>27358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 xml:space="preserve">| </w:t>
      </w:r>
      <w:hyperlink r:id="rId12" w:history="1">
        <w:r w:rsidRPr="007C5981">
          <w:rPr>
            <w:rStyle w:val="Hyperlink"/>
          </w:rPr>
          <w:t>yasho.mahajan@gmail.com</w:t>
        </w:r>
      </w:hyperlink>
      <w:r w:rsidR="00465415">
        <w:t xml:space="preserve"> | </w:t>
      </w:r>
      <w:hyperlink r:id="rId13" w:history="1">
        <w:r w:rsidR="00465415" w:rsidRPr="00465415">
          <w:rPr>
            <w:rStyle w:val="Hyperlink"/>
          </w:rPr>
          <w:t>Por</w:t>
        </w:r>
        <w:r w:rsidR="00465415" w:rsidRPr="00465415">
          <w:rPr>
            <w:rStyle w:val="Hyperlink"/>
          </w:rPr>
          <w:t>t</w:t>
        </w:r>
        <w:r w:rsidR="00465415" w:rsidRPr="00465415">
          <w:rPr>
            <w:rStyle w:val="Hyperlink"/>
          </w:rPr>
          <w:t>folio</w:t>
        </w:r>
      </w:hyperlink>
    </w:p>
    <w:p w14:paraId="2B18EEBF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 w:rsidRPr="00806692"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6B0A12F4" wp14:editId="44B4398E">
                <wp:extent cx="402336" cy="0"/>
                <wp:effectExtent l="0" t="25400" r="29845" b="25400"/>
                <wp:docPr id="1" name="Straight Connector 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88E9BBA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768BE09D" w14:textId="3A58D69F" w:rsidR="0042706F" w:rsidRDefault="00065782" w:rsidP="00370FD6">
      <w:pPr>
        <w:pStyle w:val="Heading1"/>
      </w:pPr>
      <w:r>
        <w:t>SUMMARY</w:t>
      </w:r>
    </w:p>
    <w:p w14:paraId="7E4A3405" w14:textId="77777777" w:rsidR="00465415" w:rsidRPr="00465415" w:rsidRDefault="00465415" w:rsidP="00465415"/>
    <w:p w14:paraId="0B3EE660" w14:textId="40832BB4" w:rsidR="0069019E" w:rsidRDefault="0069019E" w:rsidP="0069019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40" w:lineRule="auto"/>
        <w:ind w:right="81"/>
        <w:jc w:val="both"/>
      </w:pPr>
      <w:r>
        <w:t xml:space="preserve">Detail-oriented Technical Writer with </w:t>
      </w:r>
      <w:r w:rsidR="004F6A74">
        <w:t>4</w:t>
      </w:r>
      <w:r>
        <w:t xml:space="preserve">+ years of experience creating user-focused documentation for SaaS platforms and product-based software. </w:t>
      </w:r>
    </w:p>
    <w:p w14:paraId="43A1D2F6" w14:textId="05C254E1" w:rsidR="0069019E" w:rsidRDefault="0069019E" w:rsidP="0069019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40" w:lineRule="auto"/>
        <w:ind w:right="81"/>
        <w:jc w:val="both"/>
      </w:pPr>
      <w:r>
        <w:t>Skilled in translating complex technical concepts into clear, concise, and accessible content for developers, engineers, and end-users.</w:t>
      </w:r>
    </w:p>
    <w:p w14:paraId="596E2AF5" w14:textId="77777777" w:rsidR="0069019E" w:rsidRPr="0069019E" w:rsidRDefault="0069019E" w:rsidP="0069019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40" w:lineRule="auto"/>
        <w:ind w:right="81"/>
        <w:jc w:val="both"/>
      </w:pPr>
      <w:r>
        <w:t>Strong background in API documentation, product manuals, release notes, and knowledge base creation, with hands-on experience collaborating with engineering, UX, and product teams in agile environments.</w:t>
      </w:r>
      <w:r w:rsidRPr="00465415">
        <w:rPr>
          <w:color w:val="000008"/>
        </w:rPr>
        <w:t xml:space="preserve"> </w:t>
      </w:r>
    </w:p>
    <w:p w14:paraId="66EC96B1" w14:textId="0718B1EB" w:rsidR="00E31E48" w:rsidRPr="0069019E" w:rsidRDefault="00E31E48" w:rsidP="0069019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line="240" w:lineRule="auto"/>
        <w:ind w:right="81"/>
        <w:jc w:val="both"/>
      </w:pPr>
      <w:r w:rsidRPr="00465415">
        <w:rPr>
          <w:color w:val="000008"/>
        </w:rPr>
        <w:t>Hold Stamp1G visa third level graduate scheme to work without restrictions.</w:t>
      </w:r>
    </w:p>
    <w:p w14:paraId="79A034D3" w14:textId="77777777" w:rsidR="0069019E" w:rsidRDefault="0069019E" w:rsidP="0069019E">
      <w:pPr>
        <w:widowControl w:val="0"/>
        <w:autoSpaceDE w:val="0"/>
        <w:autoSpaceDN w:val="0"/>
        <w:spacing w:line="240" w:lineRule="auto"/>
        <w:ind w:right="81"/>
        <w:jc w:val="both"/>
      </w:pPr>
    </w:p>
    <w:p w14:paraId="7D579FC2" w14:textId="77777777" w:rsidR="0069019E" w:rsidRPr="006969DE" w:rsidRDefault="0069019E" w:rsidP="0069019E">
      <w:pPr>
        <w:rPr>
          <w:lang w:val="en-IN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74E55363" wp14:editId="1CBCEEDC">
                <wp:extent cx="402336" cy="0"/>
                <wp:effectExtent l="0" t="25400" r="29845" b="25400"/>
                <wp:docPr id="607950781" name="Straight Connector 60795078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F636FA4" id="Straight Connector 60795078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2144E183" w14:textId="051D7C64" w:rsidR="0069019E" w:rsidRDefault="0069019E" w:rsidP="0069019E">
      <w:pPr>
        <w:widowControl w:val="0"/>
        <w:autoSpaceDE w:val="0"/>
        <w:autoSpaceDN w:val="0"/>
        <w:spacing w:line="240" w:lineRule="auto"/>
        <w:ind w:right="81"/>
        <w:jc w:val="both"/>
        <w:rPr>
          <w:rFonts w:asciiTheme="majorHAnsi" w:eastAsia="Times New Roman" w:hAnsiTheme="majorHAnsi" w:cs="Times New Roman"/>
          <w:b/>
          <w:caps/>
          <w:spacing w:val="60"/>
          <w:sz w:val="22"/>
        </w:rPr>
      </w:pPr>
      <w:r w:rsidRPr="0069019E">
        <w:rPr>
          <w:rFonts w:asciiTheme="majorHAnsi" w:eastAsia="Times New Roman" w:hAnsiTheme="majorHAnsi" w:cs="Times New Roman"/>
          <w:b/>
          <w:caps/>
          <w:spacing w:val="60"/>
          <w:sz w:val="22"/>
        </w:rPr>
        <w:t>Key Strengths</w:t>
      </w:r>
    </w:p>
    <w:p w14:paraId="549ADDCA" w14:textId="77777777" w:rsidR="00B30304" w:rsidRDefault="00B30304" w:rsidP="0069019E">
      <w:pPr>
        <w:widowControl w:val="0"/>
        <w:autoSpaceDE w:val="0"/>
        <w:autoSpaceDN w:val="0"/>
        <w:spacing w:line="240" w:lineRule="auto"/>
        <w:ind w:right="81"/>
        <w:jc w:val="both"/>
      </w:pPr>
    </w:p>
    <w:p w14:paraId="7CAE2D44" w14:textId="37A06C15" w:rsidR="0069019E" w:rsidRPr="0069019E" w:rsidRDefault="0069019E" w:rsidP="0069019E">
      <w:pPr>
        <w:widowControl w:val="0"/>
        <w:autoSpaceDE w:val="0"/>
        <w:autoSpaceDN w:val="0"/>
        <w:spacing w:line="240" w:lineRule="auto"/>
        <w:ind w:right="81"/>
        <w:jc w:val="both"/>
      </w:pPr>
      <w:r>
        <w:t xml:space="preserve">• SaaS Documentation • API Docs • Developer Guides • Product Knowledge Base • Markdown / Swagger / </w:t>
      </w:r>
      <w:proofErr w:type="spellStart"/>
      <w:r>
        <w:t>OpenAPI</w:t>
      </w:r>
      <w:proofErr w:type="spellEnd"/>
      <w:r>
        <w:t xml:space="preserve"> • User Onboarding Content • Cross-functional Collaboration</w:t>
      </w:r>
    </w:p>
    <w:p w14:paraId="3D31760F" w14:textId="77777777" w:rsidR="0069019E" w:rsidRPr="00465415" w:rsidRDefault="0069019E" w:rsidP="0069019E">
      <w:pPr>
        <w:pStyle w:val="ListParagraph"/>
        <w:widowControl w:val="0"/>
        <w:autoSpaceDE w:val="0"/>
        <w:autoSpaceDN w:val="0"/>
        <w:spacing w:line="240" w:lineRule="auto"/>
        <w:ind w:right="81"/>
        <w:jc w:val="both"/>
      </w:pPr>
    </w:p>
    <w:p w14:paraId="00AC053E" w14:textId="77777777" w:rsidR="00E31E48" w:rsidRPr="006969DE" w:rsidRDefault="00E31E48" w:rsidP="00E31E48">
      <w:pPr>
        <w:rPr>
          <w:lang w:val="en-IN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509DA280" wp14:editId="4A6FEE7A">
                <wp:extent cx="402336" cy="0"/>
                <wp:effectExtent l="0" t="25400" r="29845" b="25400"/>
                <wp:docPr id="1140293807" name="Straight Connector 114029380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59F818E" id="Straight Connector 114029380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6251D165" w14:textId="77777777" w:rsidR="00E31E48" w:rsidRDefault="00E31E48" w:rsidP="00E31E48">
      <w:pPr>
        <w:pStyle w:val="Heading1"/>
      </w:pPr>
      <w:r>
        <w:t>SKILLS</w:t>
      </w:r>
    </w:p>
    <w:p w14:paraId="768E7268" w14:textId="77777777" w:rsidR="00465415" w:rsidRPr="00465415" w:rsidRDefault="00465415" w:rsidP="00465415"/>
    <w:p w14:paraId="77CEC211" w14:textId="06554FD3" w:rsidR="00465415" w:rsidRPr="00465415" w:rsidRDefault="00465415" w:rsidP="00465415">
      <w:pPr>
        <w:pStyle w:val="ListParagraph"/>
        <w:numPr>
          <w:ilvl w:val="0"/>
          <w:numId w:val="9"/>
        </w:numPr>
        <w:ind w:right="27"/>
        <w:jc w:val="both"/>
        <w:rPr>
          <w:rStyle w:val="Strong"/>
          <w:b w:val="0"/>
          <w:bCs w:val="0"/>
        </w:rPr>
      </w:pPr>
      <w:r w:rsidRPr="00465415">
        <w:rPr>
          <w:rStyle w:val="Strong"/>
        </w:rPr>
        <w:t>Technical Writing Tools:</w:t>
      </w:r>
      <w:r w:rsidRPr="00465415">
        <w:rPr>
          <w:rStyle w:val="Strong"/>
          <w:b w:val="0"/>
          <w:bCs w:val="0"/>
        </w:rPr>
        <w:t xml:space="preserve"> Content management system (Tridion Docs), Swagger, Confluence, Document360,</w:t>
      </w:r>
      <w:r>
        <w:rPr>
          <w:rStyle w:val="Strong"/>
          <w:b w:val="0"/>
          <w:bCs w:val="0"/>
        </w:rPr>
        <w:t xml:space="preserve"> </w:t>
      </w:r>
      <w:r w:rsidRPr="00465415">
        <w:rPr>
          <w:rStyle w:val="Strong"/>
          <w:b w:val="0"/>
          <w:bCs w:val="0"/>
        </w:rPr>
        <w:t xml:space="preserve">Adobe Illustrator, </w:t>
      </w:r>
      <w:proofErr w:type="spellStart"/>
      <w:r w:rsidRPr="00465415">
        <w:rPr>
          <w:rStyle w:val="Strong"/>
          <w:b w:val="0"/>
          <w:bCs w:val="0"/>
        </w:rPr>
        <w:t>ArborText</w:t>
      </w:r>
      <w:proofErr w:type="spellEnd"/>
      <w:r w:rsidRPr="00465415">
        <w:rPr>
          <w:rStyle w:val="Strong"/>
          <w:b w:val="0"/>
          <w:bCs w:val="0"/>
        </w:rPr>
        <w:t xml:space="preserve"> Editor, XML DITA, Jira, MS Office, AI Tools.</w:t>
      </w:r>
    </w:p>
    <w:p w14:paraId="51F80D6C" w14:textId="77777777" w:rsidR="00465415" w:rsidRPr="00465415" w:rsidRDefault="00465415" w:rsidP="00465415">
      <w:pPr>
        <w:pStyle w:val="ListParagraph"/>
        <w:numPr>
          <w:ilvl w:val="0"/>
          <w:numId w:val="9"/>
        </w:numPr>
        <w:ind w:right="27"/>
        <w:jc w:val="both"/>
        <w:rPr>
          <w:rStyle w:val="Strong"/>
          <w:b w:val="0"/>
          <w:bCs w:val="0"/>
        </w:rPr>
      </w:pPr>
      <w:r w:rsidRPr="00465415">
        <w:rPr>
          <w:rStyle w:val="Strong"/>
        </w:rPr>
        <w:t>DevOps Tools:</w:t>
      </w:r>
      <w:r w:rsidRPr="00465415">
        <w:rPr>
          <w:rStyle w:val="Strong"/>
          <w:b w:val="0"/>
          <w:bCs w:val="0"/>
        </w:rPr>
        <w:t xml:space="preserve"> Jenkins CI/CD, Docker, Ansible, Kubernetes, Terraform, Git.</w:t>
      </w:r>
    </w:p>
    <w:p w14:paraId="3427BCD4" w14:textId="77777777" w:rsidR="00465415" w:rsidRPr="00465415" w:rsidRDefault="00465415" w:rsidP="00465415">
      <w:pPr>
        <w:pStyle w:val="ListParagraph"/>
        <w:numPr>
          <w:ilvl w:val="0"/>
          <w:numId w:val="9"/>
        </w:numPr>
        <w:ind w:right="27"/>
        <w:jc w:val="both"/>
        <w:rPr>
          <w:rStyle w:val="Strong"/>
          <w:b w:val="0"/>
          <w:bCs w:val="0"/>
        </w:rPr>
      </w:pPr>
      <w:r w:rsidRPr="00465415">
        <w:rPr>
          <w:rStyle w:val="Strong"/>
        </w:rPr>
        <w:t>Programming Skills:</w:t>
      </w:r>
      <w:r w:rsidRPr="00465415">
        <w:rPr>
          <w:rStyle w:val="Strong"/>
          <w:b w:val="0"/>
          <w:bCs w:val="0"/>
        </w:rPr>
        <w:t xml:space="preserve"> Python, Bash, R, CSS, JavaScript, HTML.</w:t>
      </w:r>
    </w:p>
    <w:p w14:paraId="7383EDA0" w14:textId="5F020BFE" w:rsidR="00465415" w:rsidRPr="00465415" w:rsidRDefault="00465415" w:rsidP="00465415">
      <w:pPr>
        <w:pStyle w:val="ListParagraph"/>
        <w:numPr>
          <w:ilvl w:val="0"/>
          <w:numId w:val="9"/>
        </w:numPr>
        <w:ind w:right="27"/>
        <w:jc w:val="both"/>
        <w:rPr>
          <w:rStyle w:val="Strong"/>
          <w:b w:val="0"/>
          <w:bCs w:val="0"/>
        </w:rPr>
      </w:pPr>
      <w:r w:rsidRPr="00465415">
        <w:rPr>
          <w:rStyle w:val="Strong"/>
        </w:rPr>
        <w:t>Data</w:t>
      </w:r>
      <w:r w:rsidR="00E7571C">
        <w:rPr>
          <w:rStyle w:val="Strong"/>
        </w:rPr>
        <w:t>base</w:t>
      </w:r>
      <w:r w:rsidRPr="00465415">
        <w:rPr>
          <w:rStyle w:val="Strong"/>
        </w:rPr>
        <w:t xml:space="preserve"> And Visualization Tools:</w:t>
      </w:r>
      <w:r w:rsidRPr="00465415">
        <w:rPr>
          <w:rStyle w:val="Strong"/>
          <w:b w:val="0"/>
          <w:bCs w:val="0"/>
        </w:rPr>
        <w:t xml:space="preserve"> Power BI, Tableau, MySQL.</w:t>
      </w:r>
    </w:p>
    <w:p w14:paraId="67B74D34" w14:textId="0FFF5ADA" w:rsidR="00E31E48" w:rsidRPr="00E31E48" w:rsidRDefault="00E31E48" w:rsidP="00465415">
      <w:pPr>
        <w:pStyle w:val="ListParagraph"/>
        <w:numPr>
          <w:ilvl w:val="0"/>
          <w:numId w:val="9"/>
        </w:numPr>
        <w:ind w:right="27"/>
        <w:jc w:val="both"/>
      </w:pPr>
      <w:r>
        <w:rPr>
          <w:b/>
          <w:bCs/>
        </w:rPr>
        <w:t>S</w:t>
      </w:r>
      <w:r w:rsidRPr="00A24046">
        <w:rPr>
          <w:b/>
          <w:bCs/>
        </w:rPr>
        <w:t>oft Skills:</w:t>
      </w:r>
      <w:r w:rsidRPr="00A24046">
        <w:t xml:space="preserve"> </w:t>
      </w:r>
      <w:r w:rsidR="00F36794">
        <w:t>Strong Communication, Cross-functional Collaboration, Detail-Oriented, Problem Solving, Self-Starter, Time Management, Customer-Focused</w:t>
      </w:r>
      <w:r w:rsidR="00465415" w:rsidRPr="00465415">
        <w:t>,</w:t>
      </w:r>
      <w:r w:rsidR="00465415" w:rsidRPr="00465415">
        <w:rPr>
          <w:b/>
          <w:bCs/>
        </w:rPr>
        <w:t xml:space="preserve"> </w:t>
      </w:r>
      <w:r w:rsidR="00465415" w:rsidRPr="00465415">
        <w:rPr>
          <w:rStyle w:val="Strong"/>
          <w:b w:val="0"/>
          <w:bCs w:val="0"/>
        </w:rPr>
        <w:t>Agile methodologies, Risk analysis</w:t>
      </w:r>
      <w:r w:rsidR="00465415">
        <w:rPr>
          <w:rStyle w:val="Strong"/>
          <w:b w:val="0"/>
          <w:bCs w:val="0"/>
        </w:rPr>
        <w:t xml:space="preserve">, </w:t>
      </w:r>
      <w:r w:rsidR="00465415" w:rsidRPr="00465415">
        <w:rPr>
          <w:rStyle w:val="Strong"/>
          <w:b w:val="0"/>
          <w:bCs w:val="0"/>
        </w:rPr>
        <w:t>Report writing, QA Validation/Proofreading</w:t>
      </w:r>
      <w:r w:rsidR="00465415" w:rsidRPr="00465415">
        <w:rPr>
          <w:rStyle w:val="Strong"/>
          <w:b w:val="0"/>
          <w:bCs w:val="0"/>
        </w:rPr>
        <w:t>.</w:t>
      </w:r>
    </w:p>
    <w:p w14:paraId="57F48ACF" w14:textId="0A068F44" w:rsidR="0042706F" w:rsidRPr="006969DE" w:rsidRDefault="0042706F" w:rsidP="009933E0">
      <w:pPr>
        <w:ind w:right="27"/>
        <w:jc w:val="both"/>
      </w:pPr>
      <w:r>
        <w:rPr>
          <w:noProof/>
          <w:lang w:val="en-AU" w:eastAsia="en-AU"/>
        </w:rPr>
        <mc:AlternateContent>
          <mc:Choice Requires="wps">
            <w:drawing>
              <wp:inline distT="0" distB="0" distL="0" distR="0" wp14:anchorId="3C372AE1" wp14:editId="0BA06090">
                <wp:extent cx="402336" cy="0"/>
                <wp:effectExtent l="0" t="25400" r="29845" b="25400"/>
                <wp:docPr id="7" name="Straight Connector 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98F6777" id="Straight Connector 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5B1BD7BC" w14:textId="495330F2" w:rsidR="00484457" w:rsidRDefault="00000000" w:rsidP="00FD2DA2">
      <w:pPr>
        <w:pStyle w:val="Heading1"/>
      </w:pPr>
      <w:sdt>
        <w:sdtPr>
          <w:id w:val="-1597159308"/>
          <w:placeholder>
            <w:docPart w:val="A42BE5A07FB4014F8333A00B7045BC68"/>
          </w:placeholder>
          <w:temporary/>
          <w:showingPlcHdr/>
          <w15:appearance w15:val="hidden"/>
        </w:sdtPr>
        <w:sdtContent>
          <w:r w:rsidR="0042706F" w:rsidRPr="004C4C0E">
            <w:t>EXPERIENCE</w:t>
          </w:r>
        </w:sdtContent>
      </w:sdt>
    </w:p>
    <w:p w14:paraId="472D7CB0" w14:textId="77777777" w:rsidR="00ED7812" w:rsidRDefault="00ED7812" w:rsidP="00ED7812"/>
    <w:p w14:paraId="3C8AAF4E" w14:textId="06F124B4" w:rsidR="00735277" w:rsidRPr="002A3235" w:rsidRDefault="001135EF" w:rsidP="00735277">
      <w:pPr>
        <w:ind w:right="27"/>
        <w:jc w:val="both"/>
        <w:rPr>
          <w:b/>
          <w:bCs/>
          <w:lang w:val="en-IN"/>
        </w:rPr>
      </w:pPr>
      <w:r>
        <w:rPr>
          <w:b/>
          <w:bCs/>
        </w:rPr>
        <w:t>Process Executive</w:t>
      </w:r>
    </w:p>
    <w:p w14:paraId="2F741AEE" w14:textId="44B05043" w:rsidR="00735277" w:rsidRDefault="00735277" w:rsidP="00735277">
      <w:pPr>
        <w:pStyle w:val="Heading3"/>
        <w:ind w:right="27"/>
      </w:pPr>
      <w:r>
        <w:t>Infosys BPM| Dublin, Ireland</w:t>
      </w:r>
      <w:r>
        <w:tab/>
      </w:r>
      <w:r w:rsidR="001F114A">
        <w:t>Aug</w:t>
      </w:r>
      <w:r>
        <w:t xml:space="preserve"> 2024 - Feb 2025</w:t>
      </w:r>
    </w:p>
    <w:p w14:paraId="2E8B9FE3" w14:textId="262D4E66" w:rsidR="0069019E" w:rsidRPr="0069019E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Created and maintained developer and user documentation for web and API-based SaaS applications.</w:t>
      </w:r>
    </w:p>
    <w:p w14:paraId="2EF0F7B6" w14:textId="3032E5B0" w:rsidR="0069019E" w:rsidRPr="0069019E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Designed and published API documentation using Swagger</w:t>
      </w:r>
      <w:r>
        <w:rPr>
          <w:lang w:val="en-IN"/>
        </w:rPr>
        <w:t>/</w:t>
      </w:r>
      <w:r w:rsidRPr="0069019E">
        <w:rPr>
          <w:lang w:val="en-IN"/>
        </w:rPr>
        <w:t>Markdown.</w:t>
      </w:r>
    </w:p>
    <w:p w14:paraId="75147B64" w14:textId="7E130CE4" w:rsidR="0069019E" w:rsidRPr="0069019E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Collaborated with Product Managers, DevOps engineers, and UI/UX teams to document new features and workflows.</w:t>
      </w:r>
    </w:p>
    <w:p w14:paraId="6D8E8707" w14:textId="688003D2" w:rsidR="0069019E" w:rsidRPr="0069019E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Authored Release Notes, Integration Guides, and Knowledge Base articles to support both internal and external stakeholders.</w:t>
      </w:r>
    </w:p>
    <w:p w14:paraId="7C3A3095" w14:textId="4AA4C94E" w:rsidR="0069019E" w:rsidRPr="0069019E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Conducted content audits to identify and fill documentation gaps, improving findability by 30%.</w:t>
      </w:r>
    </w:p>
    <w:p w14:paraId="3F628F65" w14:textId="5F66BAAA" w:rsidR="00735277" w:rsidRDefault="0069019E" w:rsidP="0069019E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69019E">
        <w:rPr>
          <w:lang w:val="en-IN"/>
        </w:rPr>
        <w:t>Maintained version-controlled documentation repositories using Git.</w:t>
      </w:r>
    </w:p>
    <w:p w14:paraId="509C24E8" w14:textId="77777777" w:rsidR="00A75D06" w:rsidRPr="0069019E" w:rsidRDefault="00A75D06" w:rsidP="00A75D06">
      <w:pPr>
        <w:ind w:left="720" w:right="27"/>
        <w:jc w:val="both"/>
        <w:rPr>
          <w:lang w:val="en-IN"/>
        </w:rPr>
      </w:pPr>
    </w:p>
    <w:p w14:paraId="176D9E63" w14:textId="6E626E75" w:rsidR="00484457" w:rsidRPr="002A3235" w:rsidRDefault="001135EF" w:rsidP="00484457">
      <w:pPr>
        <w:ind w:right="27"/>
        <w:jc w:val="both"/>
        <w:rPr>
          <w:b/>
          <w:bCs/>
          <w:lang w:val="en-IN"/>
        </w:rPr>
      </w:pPr>
      <w:r>
        <w:rPr>
          <w:b/>
          <w:bCs/>
        </w:rPr>
        <w:t>Technical Writer</w:t>
      </w:r>
    </w:p>
    <w:p w14:paraId="491710B9" w14:textId="14A471B5" w:rsidR="00BF4ECE" w:rsidRDefault="00331264" w:rsidP="00BF4ECE">
      <w:pPr>
        <w:pStyle w:val="Heading3"/>
        <w:ind w:right="27"/>
      </w:pPr>
      <w:r>
        <w:t>In-Solutions Global Ltd.</w:t>
      </w:r>
      <w:r w:rsidR="00484457">
        <w:t>| Mumbai, India</w:t>
      </w:r>
      <w:r w:rsidR="00CF0BDE">
        <w:tab/>
        <w:t>Sept 2022 - Aug 2023</w:t>
      </w:r>
    </w:p>
    <w:p w14:paraId="26D62C1A" w14:textId="1239306A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Developed user guides, API documentation and UI help content for a suite of products using Document360</w:t>
      </w:r>
      <w:r>
        <w:rPr>
          <w:lang w:val="en-IN"/>
        </w:rPr>
        <w:t xml:space="preserve"> </w:t>
      </w:r>
      <w:r w:rsidRPr="00465415">
        <w:rPr>
          <w:lang w:val="en-IN"/>
        </w:rPr>
        <w:t>ensuring clarity for diverse audiences.</w:t>
      </w:r>
    </w:p>
    <w:p w14:paraId="58D0635E" w14:textId="5A48E9C7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Researched, outlined, wrote and edited content, working closely with various departments to understand project</w:t>
      </w:r>
      <w:r>
        <w:rPr>
          <w:lang w:val="en-IN"/>
        </w:rPr>
        <w:t xml:space="preserve"> </w:t>
      </w:r>
      <w:r w:rsidRPr="00465415">
        <w:rPr>
          <w:lang w:val="en-IN"/>
        </w:rPr>
        <w:t>requirements.</w:t>
      </w:r>
    </w:p>
    <w:p w14:paraId="690168D0" w14:textId="52C5A0F0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lastRenderedPageBreak/>
        <w:t>Managed the complete documentation portfolio for a prominent brand, ensuring all documents were</w:t>
      </w:r>
      <w:r>
        <w:rPr>
          <w:lang w:val="en-IN"/>
        </w:rPr>
        <w:t xml:space="preserve"> </w:t>
      </w:r>
      <w:r w:rsidRPr="00465415">
        <w:rPr>
          <w:lang w:val="en-IN"/>
        </w:rPr>
        <w:t>meticulously organized, updated, and accessible to internal and external stakeholders.</w:t>
      </w:r>
    </w:p>
    <w:p w14:paraId="761EF556" w14:textId="7F0C0BDC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Key contributor to product and its release documentation, helping immensely in product readiness.</w:t>
      </w:r>
    </w:p>
    <w:p w14:paraId="1CB6D529" w14:textId="246DEEA7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Creating reusable templates for future use and maintaining version control.</w:t>
      </w:r>
    </w:p>
    <w:p w14:paraId="7560B603" w14:textId="5D21AD70" w:rsidR="00484457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Collaborated with cross-functional teams to identify areas for improvement and provided valuable feedback to</w:t>
      </w:r>
      <w:r>
        <w:rPr>
          <w:lang w:val="en-IN"/>
        </w:rPr>
        <w:t xml:space="preserve"> </w:t>
      </w:r>
      <w:r w:rsidRPr="00465415">
        <w:rPr>
          <w:lang w:val="en-IN"/>
        </w:rPr>
        <w:t>optimize system functionality and usability.</w:t>
      </w:r>
    </w:p>
    <w:p w14:paraId="1777727E" w14:textId="77777777" w:rsidR="00E8239B" w:rsidRDefault="00E8239B" w:rsidP="00484457">
      <w:pPr>
        <w:ind w:right="27"/>
        <w:jc w:val="both"/>
        <w:rPr>
          <w:b/>
          <w:bCs/>
        </w:rPr>
      </w:pPr>
    </w:p>
    <w:p w14:paraId="44683F21" w14:textId="1452DDF0" w:rsidR="00484457" w:rsidRPr="002A3235" w:rsidRDefault="001135EF" w:rsidP="00484457">
      <w:pPr>
        <w:ind w:right="27"/>
        <w:jc w:val="both"/>
        <w:rPr>
          <w:b/>
          <w:bCs/>
          <w:lang w:val="en-IN"/>
        </w:rPr>
      </w:pPr>
      <w:r>
        <w:rPr>
          <w:b/>
          <w:bCs/>
        </w:rPr>
        <w:t>Documentation Engineer</w:t>
      </w:r>
    </w:p>
    <w:p w14:paraId="7D7D150F" w14:textId="77BA4363" w:rsidR="0000591A" w:rsidRDefault="00484457" w:rsidP="00484457">
      <w:pPr>
        <w:pStyle w:val="Heading3"/>
        <w:tabs>
          <w:tab w:val="clear" w:pos="9360"/>
          <w:tab w:val="right" w:pos="9356"/>
        </w:tabs>
        <w:ind w:right="27"/>
      </w:pPr>
      <w:proofErr w:type="spellStart"/>
      <w:r>
        <w:t>Citec</w:t>
      </w:r>
      <w:proofErr w:type="spellEnd"/>
      <w:r>
        <w:t xml:space="preserve"> Engineering| Mumbai, India</w:t>
      </w:r>
      <w:r w:rsidR="0000591A">
        <w:tab/>
      </w:r>
      <w:r w:rsidR="00EF7839">
        <w:t xml:space="preserve">        </w:t>
      </w:r>
      <w:r w:rsidR="0000591A">
        <w:t xml:space="preserve">     </w:t>
      </w:r>
      <w:r w:rsidR="00EF7839">
        <w:t xml:space="preserve">    </w:t>
      </w:r>
      <w:r w:rsidR="00000C75">
        <w:t xml:space="preserve">    </w:t>
      </w:r>
      <w:r w:rsidR="00CF0BDE">
        <w:t>Jan</w:t>
      </w:r>
      <w:r w:rsidR="00EF7839">
        <w:t xml:space="preserve"> 202</w:t>
      </w:r>
      <w:r w:rsidR="00CF0BDE">
        <w:t>0</w:t>
      </w:r>
      <w:r w:rsidR="00EF7839">
        <w:t xml:space="preserve"> -</w:t>
      </w:r>
      <w:r w:rsidR="002E155A">
        <w:t xml:space="preserve"> </w:t>
      </w:r>
      <w:r w:rsidR="00CF0BDE">
        <w:t>Sept</w:t>
      </w:r>
      <w:r w:rsidR="00EF7839">
        <w:t xml:space="preserve"> 2</w:t>
      </w:r>
      <w:r w:rsidR="00CF0BDE">
        <w:t>022</w:t>
      </w:r>
    </w:p>
    <w:p w14:paraId="51934FE1" w14:textId="3D30AC75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 xml:space="preserve">Authored 200+ operation and maintenance manuals for </w:t>
      </w:r>
      <w:proofErr w:type="spellStart"/>
      <w:r w:rsidRPr="00465415">
        <w:rPr>
          <w:lang w:val="en-IN"/>
        </w:rPr>
        <w:t>Wärtsilä</w:t>
      </w:r>
      <w:proofErr w:type="spellEnd"/>
      <w:r w:rsidRPr="00465415">
        <w:rPr>
          <w:lang w:val="en-IN"/>
        </w:rPr>
        <w:t xml:space="preserve"> power plants and marine engines using</w:t>
      </w:r>
      <w:r>
        <w:rPr>
          <w:lang w:val="en-IN"/>
        </w:rPr>
        <w:t xml:space="preserve"> </w:t>
      </w:r>
      <w:proofErr w:type="spellStart"/>
      <w:r w:rsidRPr="00465415">
        <w:rPr>
          <w:lang w:val="en-IN"/>
        </w:rPr>
        <w:t>Arbortext</w:t>
      </w:r>
      <w:proofErr w:type="spellEnd"/>
      <w:r w:rsidRPr="00465415">
        <w:rPr>
          <w:lang w:val="en-IN"/>
        </w:rPr>
        <w:t xml:space="preserve"> Editor and Adobe Illustrator.</w:t>
      </w:r>
    </w:p>
    <w:p w14:paraId="22873F56" w14:textId="326D7822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Led data migration projects for ABB’s software manual and worked on master data collection projects, utilizing</w:t>
      </w:r>
      <w:r>
        <w:rPr>
          <w:lang w:val="en-IN"/>
        </w:rPr>
        <w:t xml:space="preserve"> </w:t>
      </w:r>
      <w:r w:rsidRPr="00465415">
        <w:rPr>
          <w:lang w:val="en-IN"/>
        </w:rPr>
        <w:t>SAP ERP and PLM Teamcenter.</w:t>
      </w:r>
    </w:p>
    <w:p w14:paraId="3B6D5FD6" w14:textId="4218748B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Documented New Product Introductions (NPIs), ensuring technical accuracy and compliance with industry</w:t>
      </w:r>
      <w:r>
        <w:rPr>
          <w:lang w:val="en-IN"/>
        </w:rPr>
        <w:t xml:space="preserve"> </w:t>
      </w:r>
      <w:r w:rsidRPr="00465415">
        <w:rPr>
          <w:lang w:val="en-IN"/>
        </w:rPr>
        <w:t>standards.</w:t>
      </w:r>
    </w:p>
    <w:p w14:paraId="6E027193" w14:textId="745D2648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Collaborated with cross-functional teams to ensure accuracy and consistency in documentation.</w:t>
      </w:r>
    </w:p>
    <w:p w14:paraId="6ECC16A0" w14:textId="78C0FBD0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Implemented DITA-based content strategies to improve documentation architecture and optimize content reuse.</w:t>
      </w:r>
    </w:p>
    <w:p w14:paraId="075954B3" w14:textId="4D79E40D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465415">
        <w:rPr>
          <w:lang w:val="en-IN"/>
        </w:rPr>
        <w:t>Gathered information from subject-matter experts and developed, organized, and wrote procedure manuals,</w:t>
      </w:r>
      <w:r>
        <w:rPr>
          <w:lang w:val="en-IN"/>
        </w:rPr>
        <w:t xml:space="preserve"> </w:t>
      </w:r>
      <w:r w:rsidRPr="00465415">
        <w:rPr>
          <w:lang w:val="en-IN"/>
        </w:rPr>
        <w:t>technical specifications, and process documentation.</w:t>
      </w:r>
    </w:p>
    <w:p w14:paraId="0967AD6A" w14:textId="0F990893" w:rsidR="00465415" w:rsidRPr="00465415" w:rsidRDefault="00465415" w:rsidP="00465415">
      <w:pPr>
        <w:numPr>
          <w:ilvl w:val="0"/>
          <w:numId w:val="2"/>
        </w:numPr>
        <w:ind w:right="27"/>
        <w:jc w:val="both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 w:rsidRPr="00465415">
        <w:rPr>
          <w:lang w:val="en-IN"/>
        </w:rPr>
        <w:t>Coordinated closely with clients to ensure alignment on project goals and deliverables.</w:t>
      </w:r>
    </w:p>
    <w:p w14:paraId="0B2BC52C" w14:textId="38A3E572" w:rsidR="0042706F" w:rsidRDefault="00465415" w:rsidP="00465415">
      <w:pPr>
        <w:ind w:right="27"/>
        <w:jc w:val="both"/>
        <w:rPr>
          <w:rFonts w:cstheme="minorHAnsi"/>
          <w:b/>
          <w:bCs/>
          <w:noProof/>
          <w:spacing w:val="-2"/>
          <w:lang w:val="en-IN" w:eastAsia="en-AU"/>
          <w14:ligatures w14:val="standardContextual"/>
        </w:rPr>
      </w:pPr>
      <w:r w:rsidRPr="00465415">
        <w:rPr>
          <w:rFonts w:cstheme="minorHAnsi"/>
          <w:b/>
          <w:bCs/>
          <w:noProof/>
          <w:spacing w:val="-2"/>
          <w:lang w:val="en-IN" w:eastAsia="en-AU"/>
          <w14:ligatures w14:val="standardContextual"/>
        </w:rPr>
        <w:t xml:space="preserve"> </w:t>
      </w:r>
    </w:p>
    <w:p w14:paraId="6F0CA20A" w14:textId="43B9C23C" w:rsidR="00465415" w:rsidRPr="00D46943" w:rsidRDefault="0069019E" w:rsidP="00465415">
      <w:pPr>
        <w:ind w:right="27"/>
        <w:jc w:val="both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485D3F47" wp14:editId="3C516B92">
                <wp:extent cx="402336" cy="0"/>
                <wp:effectExtent l="0" t="25400" r="29845" b="25400"/>
                <wp:docPr id="9" name="Straight Connector 9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AF04E70" id="Straight Connector 9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2937F171" w14:textId="084CF204" w:rsidR="0042706F" w:rsidRDefault="00EF7839" w:rsidP="00B6213B">
      <w:pPr>
        <w:pStyle w:val="Heading1"/>
      </w:pPr>
      <w:r>
        <w:t>EDUCATION</w:t>
      </w:r>
    </w:p>
    <w:p w14:paraId="6D176A1B" w14:textId="77777777" w:rsidR="0069019E" w:rsidRPr="0069019E" w:rsidRDefault="0069019E" w:rsidP="0069019E"/>
    <w:p w14:paraId="1A0FE3AA" w14:textId="41B6EBA6" w:rsidR="00EF7839" w:rsidRPr="009D24D8" w:rsidRDefault="00EF7839" w:rsidP="00EF7839">
      <w:pPr>
        <w:pStyle w:val="Heading2"/>
        <w:rPr>
          <w:rFonts w:eastAsiaTheme="minorEastAsia"/>
        </w:rPr>
      </w:pPr>
      <w:r w:rsidRPr="0000591A">
        <w:rPr>
          <w:bCs/>
        </w:rPr>
        <w:t>Master of Science in</w:t>
      </w:r>
      <w:r w:rsidR="00B005EC">
        <w:rPr>
          <w:bCs/>
        </w:rPr>
        <w:t xml:space="preserve"> Business Analytics</w:t>
      </w:r>
      <w:r w:rsidRPr="0000591A">
        <w:rPr>
          <w:bCs/>
        </w:rPr>
        <w:t>,</w:t>
      </w:r>
    </w:p>
    <w:p w14:paraId="31CC16CC" w14:textId="0A5DF3AB" w:rsidR="00EF7839" w:rsidRPr="00B005EC" w:rsidRDefault="00EF7839" w:rsidP="00B005EC">
      <w:pPr>
        <w:pStyle w:val="Heading3"/>
      </w:pPr>
      <w:r>
        <w:t>University of Limerick | Limerick, Ireland</w:t>
      </w:r>
      <w:r>
        <w:tab/>
        <w:t>Sept-2024</w:t>
      </w:r>
    </w:p>
    <w:p w14:paraId="7D935544" w14:textId="5CE0E7D4" w:rsidR="00EF7839" w:rsidRDefault="00EF7839" w:rsidP="00EF7839">
      <w:pPr>
        <w:pStyle w:val="Heading3"/>
      </w:pPr>
      <w:r w:rsidRPr="0000591A">
        <w:rPr>
          <w:rFonts w:eastAsiaTheme="majorEastAsia" w:cstheme="majorBidi"/>
          <w:b/>
          <w:bCs/>
          <w:szCs w:val="26"/>
        </w:rPr>
        <w:t xml:space="preserve">Bachelor of </w:t>
      </w:r>
      <w:r w:rsidR="00B005EC">
        <w:rPr>
          <w:rFonts w:eastAsiaTheme="majorEastAsia" w:cstheme="majorBidi"/>
          <w:b/>
          <w:bCs/>
          <w:szCs w:val="26"/>
        </w:rPr>
        <w:t>Engineering</w:t>
      </w:r>
      <w:r w:rsidRPr="0000591A">
        <w:rPr>
          <w:rFonts w:eastAsiaTheme="majorEastAsia" w:cstheme="majorBidi"/>
          <w:b/>
          <w:bCs/>
          <w:szCs w:val="26"/>
        </w:rPr>
        <w:t xml:space="preserve"> in Mechanical Engineering</w:t>
      </w:r>
      <w:r>
        <w:t>,</w:t>
      </w:r>
    </w:p>
    <w:p w14:paraId="2B2DF9D8" w14:textId="79BC0286" w:rsidR="00EF7839" w:rsidRPr="00B005EC" w:rsidRDefault="00B005EC" w:rsidP="00B005EC">
      <w:pPr>
        <w:pStyle w:val="Heading3"/>
      </w:pPr>
      <w:r>
        <w:t>Mumbai University</w:t>
      </w:r>
      <w:r w:rsidR="00EF7839">
        <w:t xml:space="preserve"> | </w:t>
      </w:r>
      <w:r>
        <w:t>Mumbai</w:t>
      </w:r>
      <w:r w:rsidR="00EF7839">
        <w:t>, India</w:t>
      </w:r>
      <w:r w:rsidR="00EF7839">
        <w:tab/>
        <w:t>Sept-2019</w:t>
      </w:r>
    </w:p>
    <w:p w14:paraId="335629B9" w14:textId="50803A14" w:rsidR="00F163F4" w:rsidRDefault="00465415" w:rsidP="00D25D6F">
      <w:pPr>
        <w:ind w:right="27"/>
        <w:jc w:val="both"/>
        <w:rPr>
          <w:rFonts w:eastAsiaTheme="majorEastAsia" w:cstheme="majorBidi"/>
          <w:b/>
          <w:szCs w:val="26"/>
        </w:rPr>
      </w:pPr>
      <w:r w:rsidRPr="00465415">
        <w:rPr>
          <w:rFonts w:eastAsiaTheme="majorEastAsia" w:cstheme="majorBidi"/>
          <w:b/>
          <w:szCs w:val="26"/>
        </w:rPr>
        <w:t xml:space="preserve"> </w:t>
      </w:r>
    </w:p>
    <w:p w14:paraId="7A0EBCDD" w14:textId="77777777" w:rsidR="00A75D06" w:rsidRPr="00D46943" w:rsidRDefault="00A75D06" w:rsidP="00A75D06">
      <w:pPr>
        <w:ind w:right="27"/>
        <w:jc w:val="both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4D9DEFFD" wp14:editId="3F0C8CC9">
                <wp:extent cx="402336" cy="0"/>
                <wp:effectExtent l="0" t="25400" r="29845" b="25400"/>
                <wp:docPr id="315154727" name="Straight Connector 31515472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A2953B7" id="Straight Connector 31515472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" strokecolor="#0d0d0d [3069]" strokeweight="4pt">
                <v:stroke joinstyle="miter"/>
                <w10:anchorlock/>
              </v:line>
            </w:pict>
          </mc:Fallback>
        </mc:AlternateContent>
      </w:r>
    </w:p>
    <w:p w14:paraId="27DFC690" w14:textId="0C099630" w:rsidR="00A75D06" w:rsidRPr="00A75D06" w:rsidRDefault="00A75D06" w:rsidP="00A75D06">
      <w:pPr>
        <w:pStyle w:val="Heading1"/>
        <w:rPr>
          <w:rFonts w:asciiTheme="minorHAnsi" w:eastAsiaTheme="majorEastAsia" w:hAnsiTheme="minorHAnsi" w:cstheme="majorBidi"/>
          <w:bCs/>
          <w:caps w:val="0"/>
          <w:spacing w:val="0"/>
          <w:sz w:val="20"/>
          <w:szCs w:val="26"/>
        </w:rPr>
      </w:pPr>
      <w:r>
        <w:t>project</w:t>
      </w:r>
      <w:r>
        <w:br/>
      </w:r>
      <w:r>
        <w:br/>
      </w:r>
      <w:r w:rsidRPr="00A75D06">
        <w:rPr>
          <w:rFonts w:asciiTheme="minorHAnsi" w:eastAsiaTheme="majorEastAsia" w:hAnsiTheme="minorHAnsi" w:cstheme="majorBidi"/>
          <w:bCs/>
          <w:caps w:val="0"/>
          <w:spacing w:val="0"/>
          <w:sz w:val="20"/>
          <w:szCs w:val="26"/>
        </w:rPr>
        <w:t>Developer API Portal (</w:t>
      </w:r>
      <w:hyperlink r:id="rId14" w:history="1">
        <w:r w:rsidR="00563980" w:rsidRPr="00563980">
          <w:rPr>
            <w:rStyle w:val="Hyperlink"/>
            <w:rFonts w:asciiTheme="minorHAnsi" w:eastAsiaTheme="majorEastAsia" w:hAnsiTheme="minorHAnsi" w:cstheme="majorBidi"/>
            <w:bCs/>
            <w:caps w:val="0"/>
            <w:spacing w:val="0"/>
            <w:sz w:val="20"/>
            <w:szCs w:val="26"/>
          </w:rPr>
          <w:t>Link</w:t>
        </w:r>
      </w:hyperlink>
      <w:r w:rsidRPr="00A75D06">
        <w:rPr>
          <w:rFonts w:asciiTheme="minorHAnsi" w:eastAsiaTheme="majorEastAsia" w:hAnsiTheme="minorHAnsi" w:cstheme="majorBidi"/>
          <w:bCs/>
          <w:caps w:val="0"/>
          <w:spacing w:val="0"/>
          <w:sz w:val="20"/>
          <w:szCs w:val="26"/>
        </w:rPr>
        <w:t>)</w:t>
      </w:r>
    </w:p>
    <w:p w14:paraId="15BB62EF" w14:textId="77777777" w:rsidR="00563980" w:rsidRDefault="00A75D06" w:rsidP="00563980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A75D06">
        <w:rPr>
          <w:lang w:val="en-IN"/>
        </w:rPr>
        <w:t>Built and published a sample API documentation site</w:t>
      </w:r>
      <w:r w:rsidR="00563980">
        <w:rPr>
          <w:lang w:val="en-IN"/>
        </w:rPr>
        <w:t>.</w:t>
      </w:r>
      <w:r w:rsidRPr="00A75D06">
        <w:rPr>
          <w:lang w:val="en-IN"/>
        </w:rPr>
        <w:t xml:space="preserve"> </w:t>
      </w:r>
    </w:p>
    <w:p w14:paraId="1514CF9A" w14:textId="602F6826" w:rsidR="00563980" w:rsidRPr="00563980" w:rsidRDefault="00563980" w:rsidP="00563980">
      <w:pPr>
        <w:numPr>
          <w:ilvl w:val="0"/>
          <w:numId w:val="2"/>
        </w:numPr>
        <w:ind w:right="27"/>
        <w:jc w:val="both"/>
        <w:rPr>
          <w:lang w:val="en-IN"/>
        </w:rPr>
      </w:pPr>
      <w:r w:rsidRPr="00563980">
        <w:rPr>
          <w:lang w:val="en-IN"/>
        </w:rPr>
        <w:t>Created standardized, language-agnostic code examples across the docs.</w:t>
      </w:r>
    </w:p>
    <w:p w14:paraId="003CB75D" w14:textId="69FDAF2F" w:rsidR="00A75D06" w:rsidRPr="00A75D06" w:rsidRDefault="00A75D06" w:rsidP="00563980">
      <w:pPr>
        <w:ind w:left="360" w:right="27"/>
        <w:jc w:val="both"/>
        <w:rPr>
          <w:lang w:val="en-IN"/>
        </w:rPr>
      </w:pPr>
    </w:p>
    <w:sectPr w:rsidR="00A75D06" w:rsidRPr="00A75D06" w:rsidSect="002337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D1399" w14:textId="77777777" w:rsidR="00CE746E" w:rsidRDefault="00CE746E" w:rsidP="00755519">
      <w:pPr>
        <w:spacing w:line="240" w:lineRule="auto"/>
      </w:pPr>
      <w:r>
        <w:separator/>
      </w:r>
    </w:p>
  </w:endnote>
  <w:endnote w:type="continuationSeparator" w:id="0">
    <w:p w14:paraId="2BB18386" w14:textId="77777777" w:rsidR="00CE746E" w:rsidRDefault="00CE746E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D4BC4" w14:textId="77777777" w:rsidR="00CE746E" w:rsidRDefault="00CE746E" w:rsidP="00755519">
      <w:pPr>
        <w:spacing w:line="240" w:lineRule="auto"/>
      </w:pPr>
      <w:r>
        <w:separator/>
      </w:r>
    </w:p>
  </w:footnote>
  <w:footnote w:type="continuationSeparator" w:id="0">
    <w:p w14:paraId="7A474AC0" w14:textId="77777777" w:rsidR="00CE746E" w:rsidRDefault="00CE746E" w:rsidP="007555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3F3"/>
    <w:multiLevelType w:val="hybridMultilevel"/>
    <w:tmpl w:val="66369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E7A45"/>
    <w:multiLevelType w:val="hybridMultilevel"/>
    <w:tmpl w:val="ED7EA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5C00"/>
    <w:multiLevelType w:val="hybridMultilevel"/>
    <w:tmpl w:val="5832D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32F7B"/>
    <w:multiLevelType w:val="multilevel"/>
    <w:tmpl w:val="5C8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72454"/>
    <w:multiLevelType w:val="multilevel"/>
    <w:tmpl w:val="A76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11EDF"/>
    <w:multiLevelType w:val="hybridMultilevel"/>
    <w:tmpl w:val="052A6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55897"/>
    <w:multiLevelType w:val="multilevel"/>
    <w:tmpl w:val="A61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853A9"/>
    <w:multiLevelType w:val="hybridMultilevel"/>
    <w:tmpl w:val="8EAE1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277D0"/>
    <w:multiLevelType w:val="multilevel"/>
    <w:tmpl w:val="96D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41D79"/>
    <w:multiLevelType w:val="hybridMultilevel"/>
    <w:tmpl w:val="68F4AF7E"/>
    <w:lvl w:ilvl="0" w:tplc="228CB70E">
      <w:numFmt w:val="bullet"/>
      <w:lvlText w:val=""/>
      <w:lvlJc w:val="left"/>
      <w:pPr>
        <w:ind w:left="862" w:hanging="360"/>
      </w:pPr>
      <w:rPr>
        <w:rFonts w:hint="default"/>
        <w:w w:val="99"/>
        <w:lang w:val="en-US" w:eastAsia="en-US" w:bidi="ar-SA"/>
      </w:rPr>
    </w:lvl>
    <w:lvl w:ilvl="1" w:tplc="18802C9A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893C3D0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5A0AA84E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236E77F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3C64314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346809DA">
      <w:numFmt w:val="bullet"/>
      <w:lvlText w:val="•"/>
      <w:lvlJc w:val="left"/>
      <w:pPr>
        <w:ind w:left="6176" w:hanging="360"/>
      </w:pPr>
      <w:rPr>
        <w:rFonts w:hint="default"/>
        <w:lang w:val="en-US" w:eastAsia="en-US" w:bidi="ar-SA"/>
      </w:rPr>
    </w:lvl>
    <w:lvl w:ilvl="7" w:tplc="47D8930C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DEE6C7B6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2D96839"/>
    <w:multiLevelType w:val="multilevel"/>
    <w:tmpl w:val="47C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04B52"/>
    <w:multiLevelType w:val="hybridMultilevel"/>
    <w:tmpl w:val="A77EF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C432D"/>
    <w:multiLevelType w:val="multilevel"/>
    <w:tmpl w:val="89C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02325"/>
    <w:multiLevelType w:val="hybridMultilevel"/>
    <w:tmpl w:val="13DAD5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9315B"/>
    <w:multiLevelType w:val="hybridMultilevel"/>
    <w:tmpl w:val="614E54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2E6A80"/>
    <w:multiLevelType w:val="multilevel"/>
    <w:tmpl w:val="E72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9635">
    <w:abstractNumId w:val="12"/>
  </w:num>
  <w:num w:numId="2" w16cid:durableId="235942203">
    <w:abstractNumId w:val="6"/>
  </w:num>
  <w:num w:numId="3" w16cid:durableId="1274096637">
    <w:abstractNumId w:val="10"/>
  </w:num>
  <w:num w:numId="4" w16cid:durableId="702751416">
    <w:abstractNumId w:val="5"/>
  </w:num>
  <w:num w:numId="5" w16cid:durableId="1882015475">
    <w:abstractNumId w:val="3"/>
  </w:num>
  <w:num w:numId="6" w16cid:durableId="751973558">
    <w:abstractNumId w:val="11"/>
  </w:num>
  <w:num w:numId="7" w16cid:durableId="2099324209">
    <w:abstractNumId w:val="14"/>
  </w:num>
  <w:num w:numId="8" w16cid:durableId="1276861366">
    <w:abstractNumId w:val="9"/>
  </w:num>
  <w:num w:numId="9" w16cid:durableId="1374962595">
    <w:abstractNumId w:val="0"/>
  </w:num>
  <w:num w:numId="10" w16cid:durableId="1583220002">
    <w:abstractNumId w:val="1"/>
  </w:num>
  <w:num w:numId="11" w16cid:durableId="123816500">
    <w:abstractNumId w:val="13"/>
  </w:num>
  <w:num w:numId="12" w16cid:durableId="1330450894">
    <w:abstractNumId w:val="15"/>
  </w:num>
  <w:num w:numId="13" w16cid:durableId="317611589">
    <w:abstractNumId w:val="7"/>
  </w:num>
  <w:num w:numId="14" w16cid:durableId="454565610">
    <w:abstractNumId w:val="2"/>
  </w:num>
  <w:num w:numId="15" w16cid:durableId="1475948497">
    <w:abstractNumId w:val="8"/>
  </w:num>
  <w:num w:numId="16" w16cid:durableId="3095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2B"/>
    <w:rsid w:val="0000077C"/>
    <w:rsid w:val="00000C75"/>
    <w:rsid w:val="0000591A"/>
    <w:rsid w:val="000137F3"/>
    <w:rsid w:val="0003091B"/>
    <w:rsid w:val="00033738"/>
    <w:rsid w:val="00065782"/>
    <w:rsid w:val="000C6A40"/>
    <w:rsid w:val="000D6FFE"/>
    <w:rsid w:val="000E5F0C"/>
    <w:rsid w:val="000F688A"/>
    <w:rsid w:val="00102F66"/>
    <w:rsid w:val="001135EF"/>
    <w:rsid w:val="00114F31"/>
    <w:rsid w:val="00151D77"/>
    <w:rsid w:val="00154AB3"/>
    <w:rsid w:val="00156107"/>
    <w:rsid w:val="001751B4"/>
    <w:rsid w:val="00183CE5"/>
    <w:rsid w:val="001A6AE8"/>
    <w:rsid w:val="001C021A"/>
    <w:rsid w:val="001D4298"/>
    <w:rsid w:val="001E0D89"/>
    <w:rsid w:val="001F114A"/>
    <w:rsid w:val="00200A0C"/>
    <w:rsid w:val="00207859"/>
    <w:rsid w:val="00215534"/>
    <w:rsid w:val="00216826"/>
    <w:rsid w:val="0023372B"/>
    <w:rsid w:val="002429F2"/>
    <w:rsid w:val="00245C50"/>
    <w:rsid w:val="00246F47"/>
    <w:rsid w:val="002623D4"/>
    <w:rsid w:val="00267A26"/>
    <w:rsid w:val="00280EA2"/>
    <w:rsid w:val="00292A40"/>
    <w:rsid w:val="002A0211"/>
    <w:rsid w:val="002A3235"/>
    <w:rsid w:val="002B08AF"/>
    <w:rsid w:val="002C4915"/>
    <w:rsid w:val="002D2C3D"/>
    <w:rsid w:val="002E155A"/>
    <w:rsid w:val="002F16A2"/>
    <w:rsid w:val="0030373B"/>
    <w:rsid w:val="00331264"/>
    <w:rsid w:val="00350D95"/>
    <w:rsid w:val="00370FD6"/>
    <w:rsid w:val="003A6975"/>
    <w:rsid w:val="003A7E50"/>
    <w:rsid w:val="003E5B0F"/>
    <w:rsid w:val="0042706F"/>
    <w:rsid w:val="0046276F"/>
    <w:rsid w:val="00465415"/>
    <w:rsid w:val="0046568B"/>
    <w:rsid w:val="00484457"/>
    <w:rsid w:val="00484AA7"/>
    <w:rsid w:val="004A2D68"/>
    <w:rsid w:val="004C4C0E"/>
    <w:rsid w:val="004D228F"/>
    <w:rsid w:val="004E4B08"/>
    <w:rsid w:val="004F2D41"/>
    <w:rsid w:val="004F6A74"/>
    <w:rsid w:val="00517306"/>
    <w:rsid w:val="005432C2"/>
    <w:rsid w:val="00550572"/>
    <w:rsid w:val="00563980"/>
    <w:rsid w:val="00570F02"/>
    <w:rsid w:val="005763C8"/>
    <w:rsid w:val="00581844"/>
    <w:rsid w:val="005903AB"/>
    <w:rsid w:val="00596FCF"/>
    <w:rsid w:val="005A4222"/>
    <w:rsid w:val="005A791F"/>
    <w:rsid w:val="005B33C2"/>
    <w:rsid w:val="005B4219"/>
    <w:rsid w:val="005B56AC"/>
    <w:rsid w:val="005B6E3C"/>
    <w:rsid w:val="005C057A"/>
    <w:rsid w:val="005D34BA"/>
    <w:rsid w:val="005F68BD"/>
    <w:rsid w:val="005F74D7"/>
    <w:rsid w:val="00601DB4"/>
    <w:rsid w:val="0063630B"/>
    <w:rsid w:val="006555D8"/>
    <w:rsid w:val="0066717D"/>
    <w:rsid w:val="00672605"/>
    <w:rsid w:val="00683B0A"/>
    <w:rsid w:val="00684D2E"/>
    <w:rsid w:val="0069019E"/>
    <w:rsid w:val="0069504D"/>
    <w:rsid w:val="006959EE"/>
    <w:rsid w:val="006969DE"/>
    <w:rsid w:val="006A5D9A"/>
    <w:rsid w:val="006A66FE"/>
    <w:rsid w:val="006B48F5"/>
    <w:rsid w:val="006F57F4"/>
    <w:rsid w:val="00706084"/>
    <w:rsid w:val="00713D5C"/>
    <w:rsid w:val="00721C6F"/>
    <w:rsid w:val="0072271E"/>
    <w:rsid w:val="00724622"/>
    <w:rsid w:val="00735277"/>
    <w:rsid w:val="00755519"/>
    <w:rsid w:val="0077318A"/>
    <w:rsid w:val="007823C6"/>
    <w:rsid w:val="007B0F7C"/>
    <w:rsid w:val="00802339"/>
    <w:rsid w:val="00802B08"/>
    <w:rsid w:val="00806692"/>
    <w:rsid w:val="008517B9"/>
    <w:rsid w:val="00853378"/>
    <w:rsid w:val="00862070"/>
    <w:rsid w:val="008664B9"/>
    <w:rsid w:val="00867BBB"/>
    <w:rsid w:val="008815FF"/>
    <w:rsid w:val="008B5BC0"/>
    <w:rsid w:val="008D009E"/>
    <w:rsid w:val="008D5188"/>
    <w:rsid w:val="008E3D94"/>
    <w:rsid w:val="008F7820"/>
    <w:rsid w:val="00915918"/>
    <w:rsid w:val="00921415"/>
    <w:rsid w:val="009730A7"/>
    <w:rsid w:val="00982753"/>
    <w:rsid w:val="0098775A"/>
    <w:rsid w:val="00992205"/>
    <w:rsid w:val="009933E0"/>
    <w:rsid w:val="009C4B66"/>
    <w:rsid w:val="009C6DF4"/>
    <w:rsid w:val="009D24D8"/>
    <w:rsid w:val="009D5BD5"/>
    <w:rsid w:val="009E4837"/>
    <w:rsid w:val="009F0F86"/>
    <w:rsid w:val="00A006E5"/>
    <w:rsid w:val="00A032A2"/>
    <w:rsid w:val="00A07E29"/>
    <w:rsid w:val="00A13526"/>
    <w:rsid w:val="00A24046"/>
    <w:rsid w:val="00A51153"/>
    <w:rsid w:val="00A75D06"/>
    <w:rsid w:val="00A872FF"/>
    <w:rsid w:val="00A96F91"/>
    <w:rsid w:val="00AD7273"/>
    <w:rsid w:val="00AE271F"/>
    <w:rsid w:val="00AE41EB"/>
    <w:rsid w:val="00B005EC"/>
    <w:rsid w:val="00B20EF1"/>
    <w:rsid w:val="00B22086"/>
    <w:rsid w:val="00B24FE9"/>
    <w:rsid w:val="00B30304"/>
    <w:rsid w:val="00B30D76"/>
    <w:rsid w:val="00B6213B"/>
    <w:rsid w:val="00B708E5"/>
    <w:rsid w:val="00B71C78"/>
    <w:rsid w:val="00B8662E"/>
    <w:rsid w:val="00B97172"/>
    <w:rsid w:val="00BA0E3E"/>
    <w:rsid w:val="00BA4716"/>
    <w:rsid w:val="00BA7812"/>
    <w:rsid w:val="00BC1F49"/>
    <w:rsid w:val="00BF3B82"/>
    <w:rsid w:val="00BF4ECE"/>
    <w:rsid w:val="00C147B7"/>
    <w:rsid w:val="00C16AD7"/>
    <w:rsid w:val="00C2724C"/>
    <w:rsid w:val="00C506E0"/>
    <w:rsid w:val="00CD6B22"/>
    <w:rsid w:val="00CE746E"/>
    <w:rsid w:val="00CF0BDE"/>
    <w:rsid w:val="00CF543E"/>
    <w:rsid w:val="00D25714"/>
    <w:rsid w:val="00D25D6F"/>
    <w:rsid w:val="00D37775"/>
    <w:rsid w:val="00D46943"/>
    <w:rsid w:val="00D615FA"/>
    <w:rsid w:val="00D925FF"/>
    <w:rsid w:val="00D97139"/>
    <w:rsid w:val="00DC1689"/>
    <w:rsid w:val="00DD34EE"/>
    <w:rsid w:val="00DD4639"/>
    <w:rsid w:val="00DE648F"/>
    <w:rsid w:val="00DF69E1"/>
    <w:rsid w:val="00E10F93"/>
    <w:rsid w:val="00E11CDF"/>
    <w:rsid w:val="00E15B33"/>
    <w:rsid w:val="00E301DF"/>
    <w:rsid w:val="00E31E48"/>
    <w:rsid w:val="00E36A65"/>
    <w:rsid w:val="00E7571C"/>
    <w:rsid w:val="00E8239B"/>
    <w:rsid w:val="00E84520"/>
    <w:rsid w:val="00EC2F1C"/>
    <w:rsid w:val="00ED7812"/>
    <w:rsid w:val="00EF3E61"/>
    <w:rsid w:val="00EF7839"/>
    <w:rsid w:val="00F02BD2"/>
    <w:rsid w:val="00F07122"/>
    <w:rsid w:val="00F163F4"/>
    <w:rsid w:val="00F2616F"/>
    <w:rsid w:val="00F27DF2"/>
    <w:rsid w:val="00F36794"/>
    <w:rsid w:val="00F56FD3"/>
    <w:rsid w:val="00F61A63"/>
    <w:rsid w:val="00F65859"/>
    <w:rsid w:val="00F709B0"/>
    <w:rsid w:val="00F74308"/>
    <w:rsid w:val="00F8023F"/>
    <w:rsid w:val="00F85EC3"/>
    <w:rsid w:val="00FD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EC6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943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paragraph" w:styleId="NormalWeb">
    <w:name w:val="Normal (Web)"/>
    <w:basedOn w:val="Normal"/>
    <w:uiPriority w:val="99"/>
    <w:semiHidden/>
    <w:rsid w:val="00683B0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16AD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066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D925FF"/>
    <w:rPr>
      <w:color w:val="954F72" w:themeColor="followedHyperlink"/>
      <w:u w:val="single"/>
    </w:rPr>
  </w:style>
  <w:style w:type="character" w:customStyle="1" w:styleId="s4">
    <w:name w:val="s4"/>
    <w:basedOn w:val="DefaultParagraphFont"/>
    <w:rsid w:val="00151D77"/>
  </w:style>
  <w:style w:type="character" w:customStyle="1" w:styleId="apple-converted-space">
    <w:name w:val="apple-converted-space"/>
    <w:basedOn w:val="DefaultParagraphFont"/>
    <w:rsid w:val="00151D77"/>
  </w:style>
  <w:style w:type="character" w:customStyle="1" w:styleId="s12">
    <w:name w:val="s12"/>
    <w:basedOn w:val="DefaultParagraphFont"/>
    <w:rsid w:val="00151D77"/>
  </w:style>
  <w:style w:type="character" w:styleId="Strong">
    <w:name w:val="Strong"/>
    <w:basedOn w:val="DefaultParagraphFont"/>
    <w:uiPriority w:val="22"/>
    <w:qFormat/>
    <w:rsid w:val="0073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5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6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7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8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3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yashodeep-mahajan.github.io/Portfolio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yasho.mahajan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yashomahajan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zuplo.com/doc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ukulchavhan/Library/Containers/com.microsoft.Word/Data/Library/Application%20Support/Microsoft/Office/16.0/DTS/Search/%7bEFD25780-1522-584D-AFDD-D866C2583799%7dtf1000213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2BE5A07FB4014F8333A00B7045B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6E77-74F2-5348-B368-1643610B2358}"/>
      </w:docPartPr>
      <w:docPartBody>
        <w:p w:rsidR="00B35174" w:rsidRDefault="00000000">
          <w:pPr>
            <w:pStyle w:val="A42BE5A07FB4014F8333A00B7045BC68"/>
          </w:pPr>
          <w:r w:rsidRPr="004C4C0E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BD"/>
    <w:rsid w:val="000D6FFE"/>
    <w:rsid w:val="0016283A"/>
    <w:rsid w:val="001A5CE8"/>
    <w:rsid w:val="003E5B0F"/>
    <w:rsid w:val="004B37CB"/>
    <w:rsid w:val="005763C8"/>
    <w:rsid w:val="005903AB"/>
    <w:rsid w:val="00684D2E"/>
    <w:rsid w:val="006959EE"/>
    <w:rsid w:val="006A66FE"/>
    <w:rsid w:val="006B372C"/>
    <w:rsid w:val="007B37BD"/>
    <w:rsid w:val="008178F2"/>
    <w:rsid w:val="008B5BC0"/>
    <w:rsid w:val="008D5188"/>
    <w:rsid w:val="009D5BD5"/>
    <w:rsid w:val="009D6218"/>
    <w:rsid w:val="00AE5377"/>
    <w:rsid w:val="00B23FD4"/>
    <w:rsid w:val="00B30D76"/>
    <w:rsid w:val="00B35174"/>
    <w:rsid w:val="00B359FD"/>
    <w:rsid w:val="00B708E5"/>
    <w:rsid w:val="00BE40AE"/>
    <w:rsid w:val="00CB78F8"/>
    <w:rsid w:val="00D37C9B"/>
    <w:rsid w:val="00D63482"/>
    <w:rsid w:val="00DD108D"/>
    <w:rsid w:val="00E41840"/>
    <w:rsid w:val="00E87714"/>
    <w:rsid w:val="00F54757"/>
    <w:rsid w:val="00F6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2BE5A07FB4014F8333A00B7045BC68">
    <w:name w:val="A42BE5A07FB4014F8333A00B7045BC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DC9A3B-6704-465A-B8AE-554197C8C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41CAC0-466A-4CE0-B910-AA4A39932E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0C6FF51-F840-42FF-8245-86A4EFDA8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{EFD25780-1522-584D-AFDD-D866C2583799}tf10002131_win32.dotx</Template>
  <TotalTime>0</TotalTime>
  <Pages>2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2025-11-09T12:51:00Z</dcterms:created>
  <dcterms:modified xsi:type="dcterms:W3CDTF">2025-11-09T13:23:00Z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